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892FB8" wp14:editId="48304DBD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C19E2E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EF0A1D" w:rsidRPr="00EF0A1D" w:rsidRDefault="00EF0A1D" w:rsidP="00EF0A1D">
            <w:pPr>
              <w:pStyle w:val="Title"/>
            </w:pPr>
            <w:r>
              <w:t>Divyansh Methi</w:t>
            </w:r>
          </w:p>
          <w:p w:rsidR="001B2ABD" w:rsidRDefault="00EF0A1D" w:rsidP="001B2ABD">
            <w:pPr>
              <w:pStyle w:val="Subtitle"/>
            </w:pPr>
            <w:r w:rsidRPr="001B16FC">
              <w:rPr>
                <w:spacing w:val="2"/>
                <w:w w:val="76"/>
              </w:rPr>
              <w:t>Software Enginee</w:t>
            </w:r>
            <w:r w:rsidRPr="001B16FC">
              <w:rPr>
                <w:spacing w:val="9"/>
                <w:w w:val="76"/>
              </w:rPr>
              <w:t>r</w:t>
            </w:r>
          </w:p>
        </w:tc>
      </w:tr>
      <w:tr w:rsidR="001B2ABD" w:rsidTr="001B2ABD">
        <w:tc>
          <w:tcPr>
            <w:tcW w:w="3600" w:type="dxa"/>
          </w:tcPr>
          <w:sdt>
            <w:sdtPr>
              <w:id w:val="-1711873194"/>
              <w:placeholder>
                <w:docPart w:val="487E2BD2ED554ECFA4008AECDBCC023C"/>
              </w:placeholder>
              <w:temporary/>
              <w:showingPlcHdr/>
              <w15:appearance w15:val="hidden"/>
            </w:sdtPr>
            <w:sdtEndPr/>
            <w:sdtContent>
              <w:p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:rsidR="00EF0A1D" w:rsidRDefault="00EF0A1D" w:rsidP="009260CD">
            <w:r>
              <w:t xml:space="preserve">Hard Working recent college graduate with a Bachelor of Technology in Computer Science (9.43 GPA) with close to 1 year of work experience. </w:t>
            </w:r>
          </w:p>
          <w:p w:rsidR="00036450" w:rsidRDefault="00EF0A1D" w:rsidP="009260CD">
            <w:r>
              <w:t>Aiming to leverage academic experience and a proven knowledge of programming and Application Development to successfully fill the Software Engineer role at your company.</w:t>
            </w:r>
          </w:p>
          <w:p w:rsidR="00036450" w:rsidRDefault="00036450" w:rsidP="00036450"/>
          <w:sdt>
            <w:sdtPr>
              <w:id w:val="-1954003311"/>
              <w:placeholder>
                <w:docPart w:val="FAA8DDEB5EE74B518F2B48F08824FDBF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54E6B97D5AF24F6A9B207C56D6361F6C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PHONE:</w:t>
                </w:r>
              </w:p>
            </w:sdtContent>
          </w:sdt>
          <w:p w:rsidR="004D3011" w:rsidRDefault="00EF0A1D" w:rsidP="004D3011">
            <w:r>
              <w:t>8619051612</w:t>
            </w:r>
          </w:p>
          <w:p w:rsidR="004D3011" w:rsidRDefault="004D3011" w:rsidP="004D3011"/>
          <w:sdt>
            <w:sdtPr>
              <w:id w:val="-240260293"/>
              <w:placeholder>
                <w:docPart w:val="CB4BC508AC9248D8AFDAE924E2675CDD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EMAIL:</w:t>
                </w:r>
              </w:p>
            </w:sdtContent>
          </w:sdt>
          <w:p w:rsidR="00036450" w:rsidRPr="00E4381A" w:rsidRDefault="00EF0A1D" w:rsidP="004D3011">
            <w:pPr>
              <w:rPr>
                <w:rStyle w:val="Hyperlink"/>
              </w:rPr>
            </w:pPr>
            <w:r>
              <w:t>divyanshmethi11@gmail.com</w:t>
            </w:r>
          </w:p>
          <w:sdt>
            <w:sdtPr>
              <w:id w:val="-1444214663"/>
              <w:placeholder>
                <w:docPart w:val="F96B0C2D211040E48BC4AE3FFC77736C"/>
              </w:placeholder>
              <w:temporary/>
              <w:showingPlcHdr/>
              <w15:appearance w15:val="hidden"/>
            </w:sdtPr>
            <w:sdtEndPr/>
            <w:sdtContent>
              <w:p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:rsidR="004D3011" w:rsidRDefault="00EF0A1D" w:rsidP="004D3011">
            <w:r>
              <w:t>Playing Badminton</w:t>
            </w:r>
          </w:p>
          <w:p w:rsidR="004D3011" w:rsidRPr="004D3011" w:rsidRDefault="00CC3225" w:rsidP="004D3011">
            <w:r>
              <w:t>Cooking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B5AC7D93E8434426BCB9AD9A9005FA08"/>
              </w:placeholder>
              <w:temporary/>
              <w:showingPlcHdr/>
              <w15:appearance w15:val="hidden"/>
            </w:sdtPr>
            <w:sdtEndPr/>
            <w:sdtContent>
              <w:p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036450" w:rsidRPr="00036450" w:rsidRDefault="00EF0A1D" w:rsidP="00B359E4">
            <w:pPr>
              <w:pStyle w:val="Heading4"/>
            </w:pPr>
            <w:r>
              <w:t>VIT University</w:t>
            </w:r>
          </w:p>
          <w:p w:rsidR="00EF0A1D" w:rsidRPr="00EF0A1D" w:rsidRDefault="00EF0A1D" w:rsidP="00EF0A1D">
            <w:pPr>
              <w:rPr>
                <w:b/>
              </w:rPr>
            </w:pPr>
            <w:r>
              <w:t>July 2015 – May 2019(</w:t>
            </w:r>
            <w:proofErr w:type="gramStart"/>
            <w:r w:rsidRPr="00EF0A1D">
              <w:rPr>
                <w:b/>
              </w:rPr>
              <w:t>B.Tech</w:t>
            </w:r>
            <w:proofErr w:type="gramEnd"/>
            <w:r w:rsidRPr="00EF0A1D">
              <w:rPr>
                <w:b/>
              </w:rPr>
              <w:t xml:space="preserve"> - Computer Science</w:t>
            </w:r>
            <w:r>
              <w:t>)</w:t>
            </w:r>
          </w:p>
          <w:p w:rsidR="00036450" w:rsidRDefault="00EF0A1D" w:rsidP="00EF0A1D">
            <w:r>
              <w:t>GPA - 9.43</w:t>
            </w:r>
          </w:p>
          <w:sdt>
            <w:sdtPr>
              <w:id w:val="1001553383"/>
              <w:placeholder>
                <w:docPart w:val="A895B4F3AC864B2995E58F28889EC626"/>
              </w:placeholder>
              <w:temporary/>
              <w:showingPlcHdr/>
              <w15:appearance w15:val="hidden"/>
            </w:sdtPr>
            <w:sdtEndPr/>
            <w:sdtContent>
              <w:p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036450" w:rsidRDefault="00EF0A1D" w:rsidP="00B359E4">
            <w:pPr>
              <w:pStyle w:val="Heading4"/>
              <w:rPr>
                <w:bCs/>
              </w:rPr>
            </w:pPr>
            <w:r>
              <w:t>Dell Technologies – Software Engineer 1</w:t>
            </w:r>
          </w:p>
          <w:p w:rsidR="00EF0A1D" w:rsidRPr="00EF0A1D" w:rsidRDefault="00EF0A1D" w:rsidP="00EF0A1D">
            <w:pPr>
              <w:pStyle w:val="Date"/>
            </w:pPr>
            <w:r>
              <w:t>June 2019 – Present</w:t>
            </w:r>
          </w:p>
          <w:p w:rsidR="004D3011" w:rsidRDefault="00EF0A1D" w:rsidP="00EF0A1D">
            <w:pPr>
              <w:pStyle w:val="ListParagraph"/>
              <w:numPr>
                <w:ilvl w:val="0"/>
                <w:numId w:val="3"/>
              </w:numPr>
            </w:pPr>
            <w:r>
              <w:t xml:space="preserve">Migrated the UI of the product from </w:t>
            </w:r>
            <w:proofErr w:type="spellStart"/>
            <w:r>
              <w:t>AngularJs</w:t>
            </w:r>
            <w:proofErr w:type="spellEnd"/>
            <w:r>
              <w:t xml:space="preserve"> to Angular 7+.</w:t>
            </w:r>
          </w:p>
          <w:p w:rsidR="00EF0A1D" w:rsidRDefault="00EF0A1D" w:rsidP="00EF0A1D">
            <w:pPr>
              <w:pStyle w:val="ListParagraph"/>
              <w:numPr>
                <w:ilvl w:val="0"/>
                <w:numId w:val="3"/>
              </w:numPr>
            </w:pPr>
            <w:r>
              <w:t>Created a separate portal in Angular and Java for an enhancement which reduced significant overhead for the Admin.</w:t>
            </w:r>
          </w:p>
          <w:p w:rsidR="00EF0A1D" w:rsidRDefault="00EF0A1D" w:rsidP="00EF0A1D">
            <w:pPr>
              <w:pStyle w:val="ListParagraph"/>
              <w:numPr>
                <w:ilvl w:val="0"/>
                <w:numId w:val="3"/>
              </w:numPr>
            </w:pPr>
            <w:r>
              <w:t>Created API’s for various enhancement in the product.</w:t>
            </w:r>
          </w:p>
          <w:p w:rsidR="00EF0A1D" w:rsidRDefault="00EF0A1D" w:rsidP="00EF0A1D">
            <w:pPr>
              <w:pStyle w:val="ListParagraph"/>
              <w:numPr>
                <w:ilvl w:val="0"/>
                <w:numId w:val="3"/>
              </w:numPr>
            </w:pPr>
            <w:r>
              <w:t>Ran scrum meetings and retrospectives as the scrum master.</w:t>
            </w:r>
          </w:p>
          <w:p w:rsidR="00EF0A1D" w:rsidRDefault="00EF0A1D" w:rsidP="00EF0A1D"/>
          <w:p w:rsidR="004D3011" w:rsidRPr="004D3011" w:rsidRDefault="00EF0A1D" w:rsidP="00B359E4">
            <w:pPr>
              <w:pStyle w:val="Heading4"/>
              <w:rPr>
                <w:bCs/>
              </w:rPr>
            </w:pPr>
            <w:r>
              <w:t>Dell Technologies – Intern</w:t>
            </w:r>
          </w:p>
          <w:p w:rsidR="004D3011" w:rsidRPr="004D3011" w:rsidRDefault="00EF0A1D" w:rsidP="00B359E4">
            <w:pPr>
              <w:pStyle w:val="Date"/>
            </w:pPr>
            <w:r>
              <w:t xml:space="preserve">Feb 2019 </w:t>
            </w:r>
            <w:r w:rsidR="004D3011" w:rsidRPr="004D3011">
              <w:t>–</w:t>
            </w:r>
            <w:r>
              <w:t xml:space="preserve"> May 2019</w:t>
            </w:r>
          </w:p>
          <w:p w:rsidR="004D3011" w:rsidRPr="004D3011" w:rsidRDefault="00EF0A1D" w:rsidP="00EF0A1D">
            <w:pPr>
              <w:pStyle w:val="ListParagraph"/>
              <w:numPr>
                <w:ilvl w:val="0"/>
                <w:numId w:val="3"/>
              </w:numPr>
            </w:pPr>
            <w:r>
              <w:t xml:space="preserve">Developed a </w:t>
            </w:r>
            <w:r w:rsidR="00EB6FAB">
              <w:t>microservice</w:t>
            </w:r>
            <w:r>
              <w:t xml:space="preserve"> which could automatically validate your API against </w:t>
            </w:r>
            <w:proofErr w:type="spellStart"/>
            <w:r>
              <w:t>it’s</w:t>
            </w:r>
            <w:proofErr w:type="spellEnd"/>
            <w:r>
              <w:t xml:space="preserve"> </w:t>
            </w:r>
            <w:proofErr w:type="spellStart"/>
            <w:r>
              <w:t>openAPI</w:t>
            </w:r>
            <w:proofErr w:type="spellEnd"/>
            <w:r>
              <w:t xml:space="preserve"> specification and make sure that your API's are in coherence with their expectations.</w:t>
            </w:r>
            <w:r w:rsidR="00036450" w:rsidRPr="004D3011">
              <w:t xml:space="preserve"> </w:t>
            </w:r>
          </w:p>
          <w:p w:rsidR="004D3011" w:rsidRDefault="004D3011" w:rsidP="00036450"/>
          <w:sdt>
            <w:sdtPr>
              <w:id w:val="1669594239"/>
              <w:placeholder>
                <w:docPart w:val="6E33D308C6FB43BD825E23B61BD9AA36"/>
              </w:placeholder>
              <w:temporary/>
              <w:showingPlcHdr/>
              <w15:appearance w15:val="hidden"/>
            </w:sdtPr>
            <w:sdtEndPr/>
            <w:sdtContent>
              <w:p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5AFFFF85" wp14:editId="29FA67EF">
                  <wp:extent cx="4983480" cy="169926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EF0A1D" w:rsidTr="001B2ABD">
        <w:tc>
          <w:tcPr>
            <w:tcW w:w="3600" w:type="dxa"/>
          </w:tcPr>
          <w:p w:rsidR="00EF0A1D" w:rsidRDefault="00EF0A1D" w:rsidP="00036450">
            <w:pPr>
              <w:pStyle w:val="Heading3"/>
            </w:pPr>
            <w:r>
              <w:t xml:space="preserve"> </w:t>
            </w:r>
          </w:p>
        </w:tc>
        <w:tc>
          <w:tcPr>
            <w:tcW w:w="720" w:type="dxa"/>
          </w:tcPr>
          <w:p w:rsidR="00EF0A1D" w:rsidRDefault="00EF0A1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EF0A1D" w:rsidRDefault="00EF0A1D" w:rsidP="00036450">
            <w:pPr>
              <w:pStyle w:val="Heading2"/>
            </w:pPr>
          </w:p>
        </w:tc>
      </w:tr>
    </w:tbl>
    <w:p w:rsidR="0043117B" w:rsidRDefault="001B16FC" w:rsidP="000C45FF">
      <w:pPr>
        <w:tabs>
          <w:tab w:val="left" w:pos="990"/>
        </w:tabs>
      </w:pPr>
      <w:bookmarkStart w:id="0" w:name="_GoBack"/>
      <w:bookmarkEnd w:id="0"/>
    </w:p>
    <w:sectPr w:rsidR="0043117B" w:rsidSect="000C45F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16FC" w:rsidRDefault="001B16FC" w:rsidP="000C45FF">
      <w:r>
        <w:separator/>
      </w:r>
    </w:p>
  </w:endnote>
  <w:endnote w:type="continuationSeparator" w:id="0">
    <w:p w:rsidR="001B16FC" w:rsidRDefault="001B16F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B14" w:rsidRDefault="001E4B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B14" w:rsidRDefault="001E4B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B14" w:rsidRDefault="001E4B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16FC" w:rsidRDefault="001B16FC" w:rsidP="000C45FF">
      <w:r>
        <w:separator/>
      </w:r>
    </w:p>
  </w:footnote>
  <w:footnote w:type="continuationSeparator" w:id="0">
    <w:p w:rsidR="001B16FC" w:rsidRDefault="001B16F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B14" w:rsidRDefault="001E4B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B14" w:rsidRDefault="001E4B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B5E98"/>
    <w:multiLevelType w:val="hybridMultilevel"/>
    <w:tmpl w:val="4FF84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92540B"/>
    <w:multiLevelType w:val="hybridMultilevel"/>
    <w:tmpl w:val="0086615C"/>
    <w:lvl w:ilvl="0" w:tplc="1B1C7362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63B6D"/>
    <w:multiLevelType w:val="hybridMultilevel"/>
    <w:tmpl w:val="2B084A5C"/>
    <w:lvl w:ilvl="0" w:tplc="B1A0C634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A1D"/>
    <w:rsid w:val="00036450"/>
    <w:rsid w:val="00094499"/>
    <w:rsid w:val="000C45FF"/>
    <w:rsid w:val="000E3FD1"/>
    <w:rsid w:val="00112054"/>
    <w:rsid w:val="001525E1"/>
    <w:rsid w:val="00160195"/>
    <w:rsid w:val="00180329"/>
    <w:rsid w:val="00185FDC"/>
    <w:rsid w:val="0019001F"/>
    <w:rsid w:val="001A74A5"/>
    <w:rsid w:val="001B16FC"/>
    <w:rsid w:val="001B2ABD"/>
    <w:rsid w:val="001E0391"/>
    <w:rsid w:val="001E1759"/>
    <w:rsid w:val="001E4B14"/>
    <w:rsid w:val="001F1ECC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42D3D"/>
    <w:rsid w:val="005503B6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44137"/>
    <w:rsid w:val="009260CD"/>
    <w:rsid w:val="00952C25"/>
    <w:rsid w:val="00A2118D"/>
    <w:rsid w:val="00AD76E2"/>
    <w:rsid w:val="00B20152"/>
    <w:rsid w:val="00B359E4"/>
    <w:rsid w:val="00B57D98"/>
    <w:rsid w:val="00B70850"/>
    <w:rsid w:val="00BF0001"/>
    <w:rsid w:val="00C066B6"/>
    <w:rsid w:val="00C37BA1"/>
    <w:rsid w:val="00C4674C"/>
    <w:rsid w:val="00C506CF"/>
    <w:rsid w:val="00C5768A"/>
    <w:rsid w:val="00C72BED"/>
    <w:rsid w:val="00C9578B"/>
    <w:rsid w:val="00CB0055"/>
    <w:rsid w:val="00CC3225"/>
    <w:rsid w:val="00D2522B"/>
    <w:rsid w:val="00D422DE"/>
    <w:rsid w:val="00D5459D"/>
    <w:rsid w:val="00DA1F4D"/>
    <w:rsid w:val="00DD172A"/>
    <w:rsid w:val="00E25A26"/>
    <w:rsid w:val="00E4381A"/>
    <w:rsid w:val="00E55D74"/>
    <w:rsid w:val="00EB6FAB"/>
    <w:rsid w:val="00EF0A1D"/>
    <w:rsid w:val="00F300FA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1AA5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A1D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A1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EF0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chart" Target="charts/chart1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vyansh_Methi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499931774583225"/>
          <c:y val="2.0202020202020204E-2"/>
          <c:w val="0.77844478155826857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Sheet1!$A$2:$A$11</c:f>
              <c:strCache>
                <c:ptCount val="10"/>
                <c:pt idx="0">
                  <c:v>Bootstrap</c:v>
                </c:pt>
                <c:pt idx="1">
                  <c:v>CSS</c:v>
                </c:pt>
                <c:pt idx="2">
                  <c:v>HTML</c:v>
                </c:pt>
                <c:pt idx="3">
                  <c:v>Java</c:v>
                </c:pt>
                <c:pt idx="4">
                  <c:v>Angular</c:v>
                </c:pt>
                <c:pt idx="5">
                  <c:v>Docker</c:v>
                </c:pt>
                <c:pt idx="6">
                  <c:v>SQL</c:v>
                </c:pt>
                <c:pt idx="7">
                  <c:v>Spring</c:v>
                </c:pt>
                <c:pt idx="8">
                  <c:v>C++</c:v>
                </c:pt>
                <c:pt idx="9">
                  <c:v>Javascript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0.8</c:v>
                </c:pt>
                <c:pt idx="1">
                  <c:v>0.8</c:v>
                </c:pt>
                <c:pt idx="2">
                  <c:v>0.8</c:v>
                </c:pt>
                <c:pt idx="3">
                  <c:v>0.7</c:v>
                </c:pt>
                <c:pt idx="4">
                  <c:v>0.75</c:v>
                </c:pt>
                <c:pt idx="5">
                  <c:v>0.5</c:v>
                </c:pt>
                <c:pt idx="6">
                  <c:v>0.7</c:v>
                </c:pt>
                <c:pt idx="7">
                  <c:v>0.6</c:v>
                </c:pt>
                <c:pt idx="8">
                  <c:v>0.6</c:v>
                </c:pt>
                <c:pt idx="9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7E2BD2ED554ECFA4008AECDBCC0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EBE6E-1E05-40DB-9412-7AEB9683925E}"/>
      </w:docPartPr>
      <w:docPartBody>
        <w:p w:rsidR="00137B91" w:rsidRDefault="008E6ECC">
          <w:pPr>
            <w:pStyle w:val="487E2BD2ED554ECFA4008AECDBCC023C"/>
          </w:pPr>
          <w:r w:rsidRPr="00D5459D">
            <w:t>Profile</w:t>
          </w:r>
        </w:p>
      </w:docPartBody>
    </w:docPart>
    <w:docPart>
      <w:docPartPr>
        <w:name w:val="FAA8DDEB5EE74B518F2B48F08824F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321FA-6D23-46FB-ABC4-AEA9769E471D}"/>
      </w:docPartPr>
      <w:docPartBody>
        <w:p w:rsidR="00137B91" w:rsidRDefault="008E6ECC">
          <w:pPr>
            <w:pStyle w:val="FAA8DDEB5EE74B518F2B48F08824FDBF"/>
          </w:pPr>
          <w:r w:rsidRPr="00CB0055">
            <w:t>Contact</w:t>
          </w:r>
        </w:p>
      </w:docPartBody>
    </w:docPart>
    <w:docPart>
      <w:docPartPr>
        <w:name w:val="54E6B97D5AF24F6A9B207C56D6361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C3FA15-5D6A-49F2-BBB5-F234C2CD4B77}"/>
      </w:docPartPr>
      <w:docPartBody>
        <w:p w:rsidR="00137B91" w:rsidRDefault="008E6ECC">
          <w:pPr>
            <w:pStyle w:val="54E6B97D5AF24F6A9B207C56D6361F6C"/>
          </w:pPr>
          <w:r w:rsidRPr="004D3011">
            <w:t>PHONE:</w:t>
          </w:r>
        </w:p>
      </w:docPartBody>
    </w:docPart>
    <w:docPart>
      <w:docPartPr>
        <w:name w:val="CB4BC508AC9248D8AFDAE924E2675C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ED4FF1-B639-4206-874F-A09E25A95FD4}"/>
      </w:docPartPr>
      <w:docPartBody>
        <w:p w:rsidR="00137B91" w:rsidRDefault="008E6ECC">
          <w:pPr>
            <w:pStyle w:val="CB4BC508AC9248D8AFDAE924E2675CDD"/>
          </w:pPr>
          <w:r w:rsidRPr="004D3011">
            <w:t>EMAIL:</w:t>
          </w:r>
        </w:p>
      </w:docPartBody>
    </w:docPart>
    <w:docPart>
      <w:docPartPr>
        <w:name w:val="F96B0C2D211040E48BC4AE3FFC7773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17538-8CAF-4EF8-A594-FF3BD4F155CD}"/>
      </w:docPartPr>
      <w:docPartBody>
        <w:p w:rsidR="00137B91" w:rsidRDefault="008E6ECC">
          <w:pPr>
            <w:pStyle w:val="F96B0C2D211040E48BC4AE3FFC77736C"/>
          </w:pPr>
          <w:r w:rsidRPr="00CB0055">
            <w:t>Hobbies</w:t>
          </w:r>
        </w:p>
      </w:docPartBody>
    </w:docPart>
    <w:docPart>
      <w:docPartPr>
        <w:name w:val="B5AC7D93E8434426BCB9AD9A9005FA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732CEE-9B48-423B-80BE-CE9C38BEBA12}"/>
      </w:docPartPr>
      <w:docPartBody>
        <w:p w:rsidR="00137B91" w:rsidRDefault="008E6ECC">
          <w:pPr>
            <w:pStyle w:val="B5AC7D93E8434426BCB9AD9A9005FA08"/>
          </w:pPr>
          <w:r w:rsidRPr="00036450">
            <w:t>EDUCATION</w:t>
          </w:r>
        </w:p>
      </w:docPartBody>
    </w:docPart>
    <w:docPart>
      <w:docPartPr>
        <w:name w:val="A895B4F3AC864B2995E58F28889EC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1149EF-C358-4015-81F9-8CA41791501A}"/>
      </w:docPartPr>
      <w:docPartBody>
        <w:p w:rsidR="00137B91" w:rsidRDefault="008E6ECC">
          <w:pPr>
            <w:pStyle w:val="A895B4F3AC864B2995E58F28889EC626"/>
          </w:pPr>
          <w:r w:rsidRPr="00036450">
            <w:t>WORK EXPERIENCE</w:t>
          </w:r>
        </w:p>
      </w:docPartBody>
    </w:docPart>
    <w:docPart>
      <w:docPartPr>
        <w:name w:val="6E33D308C6FB43BD825E23B61BD9AA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D5C271-6216-42E7-B920-71B6204D0DEF}"/>
      </w:docPartPr>
      <w:docPartBody>
        <w:p w:rsidR="00137B91" w:rsidRDefault="008E6ECC">
          <w:pPr>
            <w:pStyle w:val="6E33D308C6FB43BD825E23B61BD9AA36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FB9"/>
    <w:rsid w:val="00137B91"/>
    <w:rsid w:val="004937C2"/>
    <w:rsid w:val="004C597E"/>
    <w:rsid w:val="008B7FB9"/>
    <w:rsid w:val="008E6ECC"/>
    <w:rsid w:val="00D5409C"/>
    <w:rsid w:val="00E55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137B91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F614EBC2EA4B93A0E0EB4FB190F6EC">
    <w:name w:val="54F614EBC2EA4B93A0E0EB4FB190F6EC"/>
  </w:style>
  <w:style w:type="paragraph" w:customStyle="1" w:styleId="0DA5FAD8F6204E94A9C072E23312D711">
    <w:name w:val="0DA5FAD8F6204E94A9C072E23312D711"/>
  </w:style>
  <w:style w:type="paragraph" w:customStyle="1" w:styleId="487E2BD2ED554ECFA4008AECDBCC023C">
    <w:name w:val="487E2BD2ED554ECFA4008AECDBCC023C"/>
  </w:style>
  <w:style w:type="paragraph" w:customStyle="1" w:styleId="A9D1E6B152AC49C4BA30D0A2A0CFF95D">
    <w:name w:val="A9D1E6B152AC49C4BA30D0A2A0CFF95D"/>
  </w:style>
  <w:style w:type="paragraph" w:customStyle="1" w:styleId="FAA8DDEB5EE74B518F2B48F08824FDBF">
    <w:name w:val="FAA8DDEB5EE74B518F2B48F08824FDBF"/>
  </w:style>
  <w:style w:type="paragraph" w:customStyle="1" w:styleId="54E6B97D5AF24F6A9B207C56D6361F6C">
    <w:name w:val="54E6B97D5AF24F6A9B207C56D6361F6C"/>
  </w:style>
  <w:style w:type="paragraph" w:customStyle="1" w:styleId="FCC9A6D7A9D54194902E1EBEABA80AB8">
    <w:name w:val="FCC9A6D7A9D54194902E1EBEABA80AB8"/>
  </w:style>
  <w:style w:type="paragraph" w:customStyle="1" w:styleId="4DBE93C371C2406C88E9E1F9199DC024">
    <w:name w:val="4DBE93C371C2406C88E9E1F9199DC024"/>
  </w:style>
  <w:style w:type="paragraph" w:customStyle="1" w:styleId="95450E8706A24E1BBFA9EE654E6E0B8B">
    <w:name w:val="95450E8706A24E1BBFA9EE654E6E0B8B"/>
  </w:style>
  <w:style w:type="paragraph" w:customStyle="1" w:styleId="CB4BC508AC9248D8AFDAE924E2675CDD">
    <w:name w:val="CB4BC508AC9248D8AFDAE924E2675CD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AE952EF79EA42279B26050EC3F09CE9">
    <w:name w:val="AAE952EF79EA42279B26050EC3F09CE9"/>
  </w:style>
  <w:style w:type="paragraph" w:customStyle="1" w:styleId="F96B0C2D211040E48BC4AE3FFC77736C">
    <w:name w:val="F96B0C2D211040E48BC4AE3FFC77736C"/>
  </w:style>
  <w:style w:type="paragraph" w:customStyle="1" w:styleId="FBC76FE1D17A4115BEB7DC3E694CA283">
    <w:name w:val="FBC76FE1D17A4115BEB7DC3E694CA283"/>
  </w:style>
  <w:style w:type="paragraph" w:customStyle="1" w:styleId="44A999473B414BEEA02F46A338C0CB49">
    <w:name w:val="44A999473B414BEEA02F46A338C0CB49"/>
  </w:style>
  <w:style w:type="paragraph" w:customStyle="1" w:styleId="2D1A1B6E8D0549948B574B15FE90EEE1">
    <w:name w:val="2D1A1B6E8D0549948B574B15FE90EEE1"/>
  </w:style>
  <w:style w:type="paragraph" w:customStyle="1" w:styleId="83679B472AF9402E87C0797D440EDD53">
    <w:name w:val="83679B472AF9402E87C0797D440EDD53"/>
  </w:style>
  <w:style w:type="paragraph" w:customStyle="1" w:styleId="B5AC7D93E8434426BCB9AD9A9005FA08">
    <w:name w:val="B5AC7D93E8434426BCB9AD9A9005FA08"/>
  </w:style>
  <w:style w:type="paragraph" w:customStyle="1" w:styleId="5BFF2FA812444D11941550C22757D9E9">
    <w:name w:val="5BFF2FA812444D11941550C22757D9E9"/>
  </w:style>
  <w:style w:type="paragraph" w:customStyle="1" w:styleId="6BAD8E5C7EB540BE9F1BD23C0100B8D7">
    <w:name w:val="6BAD8E5C7EB540BE9F1BD23C0100B8D7"/>
  </w:style>
  <w:style w:type="paragraph" w:customStyle="1" w:styleId="CFA3974920684A088BCDF1985A45ECE2">
    <w:name w:val="CFA3974920684A088BCDF1985A45ECE2"/>
  </w:style>
  <w:style w:type="paragraph" w:customStyle="1" w:styleId="A4F178778A124D5696055C1EF605CA74">
    <w:name w:val="A4F178778A124D5696055C1EF605CA74"/>
  </w:style>
  <w:style w:type="paragraph" w:customStyle="1" w:styleId="903FAEFAA21341ECB66B278AC915FF26">
    <w:name w:val="903FAEFAA21341ECB66B278AC915FF26"/>
  </w:style>
  <w:style w:type="paragraph" w:customStyle="1" w:styleId="53C1D1FE498743EC9EB9E1A70E04ED7F">
    <w:name w:val="53C1D1FE498743EC9EB9E1A70E04ED7F"/>
  </w:style>
  <w:style w:type="paragraph" w:customStyle="1" w:styleId="73ACD8380BA44D2E9FD6995053849E8E">
    <w:name w:val="73ACD8380BA44D2E9FD6995053849E8E"/>
  </w:style>
  <w:style w:type="paragraph" w:customStyle="1" w:styleId="A895B4F3AC864B2995E58F28889EC626">
    <w:name w:val="A895B4F3AC864B2995E58F28889EC626"/>
  </w:style>
  <w:style w:type="paragraph" w:customStyle="1" w:styleId="6BC59F5B76084FB3A8A6FBF4E6D19864">
    <w:name w:val="6BC59F5B76084FB3A8A6FBF4E6D19864"/>
  </w:style>
  <w:style w:type="paragraph" w:customStyle="1" w:styleId="BC238B0B7FC34D1D89D8B6AE883C36C9">
    <w:name w:val="BC238B0B7FC34D1D89D8B6AE883C36C9"/>
  </w:style>
  <w:style w:type="paragraph" w:customStyle="1" w:styleId="77BE855495F44247A0856F8D462A2055">
    <w:name w:val="77BE855495F44247A0856F8D462A2055"/>
  </w:style>
  <w:style w:type="paragraph" w:customStyle="1" w:styleId="CF7669CC9FE24F73BC697D948A09C3DD">
    <w:name w:val="CF7669CC9FE24F73BC697D948A09C3DD"/>
  </w:style>
  <w:style w:type="paragraph" w:customStyle="1" w:styleId="83A00F274DE94990BE3ECBCD02D3F3E2">
    <w:name w:val="83A00F274DE94990BE3ECBCD02D3F3E2"/>
  </w:style>
  <w:style w:type="paragraph" w:customStyle="1" w:styleId="DD1FE70258FF46ED805B9FFBD20C9300">
    <w:name w:val="DD1FE70258FF46ED805B9FFBD20C9300"/>
  </w:style>
  <w:style w:type="paragraph" w:customStyle="1" w:styleId="36646436C17F4F7C8EEE1062DE301868">
    <w:name w:val="36646436C17F4F7C8EEE1062DE301868"/>
  </w:style>
  <w:style w:type="paragraph" w:customStyle="1" w:styleId="3B30C22E75CB4CABA0A60AA9B60C1EF5">
    <w:name w:val="3B30C22E75CB4CABA0A60AA9B60C1EF5"/>
  </w:style>
  <w:style w:type="paragraph" w:customStyle="1" w:styleId="718624D596DF4B9BBC876AED38CA07D8">
    <w:name w:val="718624D596DF4B9BBC876AED38CA07D8"/>
  </w:style>
  <w:style w:type="paragraph" w:customStyle="1" w:styleId="7EC3F16A49ED4360B61179D27D1F9F03">
    <w:name w:val="7EC3F16A49ED4360B61179D27D1F9F03"/>
  </w:style>
  <w:style w:type="paragraph" w:customStyle="1" w:styleId="773D0EC1FA734563BEFF3875BE55B546">
    <w:name w:val="773D0EC1FA734563BEFF3875BE55B546"/>
  </w:style>
  <w:style w:type="paragraph" w:customStyle="1" w:styleId="891C6108509F4409A845C46BA3F056A5">
    <w:name w:val="891C6108509F4409A845C46BA3F056A5"/>
  </w:style>
  <w:style w:type="paragraph" w:customStyle="1" w:styleId="058FBCE00364493A830814CDA465AAA2">
    <w:name w:val="058FBCE00364493A830814CDA465AAA2"/>
  </w:style>
  <w:style w:type="paragraph" w:customStyle="1" w:styleId="0DDAA842B6A24C44A162329E7B831EF6">
    <w:name w:val="0DDAA842B6A24C44A162329E7B831EF6"/>
  </w:style>
  <w:style w:type="paragraph" w:customStyle="1" w:styleId="A093D701A9E7412DB389BE60EB713960">
    <w:name w:val="A093D701A9E7412DB389BE60EB713960"/>
  </w:style>
  <w:style w:type="character" w:customStyle="1" w:styleId="Heading2Char">
    <w:name w:val="Heading 2 Char"/>
    <w:basedOn w:val="DefaultParagraphFont"/>
    <w:link w:val="Heading2"/>
    <w:uiPriority w:val="9"/>
    <w:rsid w:val="00137B91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6E33D308C6FB43BD825E23B61BD9AA36">
    <w:name w:val="6E33D308C6FB43BD825E23B61BD9AA36"/>
  </w:style>
  <w:style w:type="paragraph" w:customStyle="1" w:styleId="75C17F49B6F948389FA5B5ECCAF00123">
    <w:name w:val="75C17F49B6F948389FA5B5ECCAF00123"/>
    <w:rsid w:val="008B7FB9"/>
  </w:style>
  <w:style w:type="paragraph" w:customStyle="1" w:styleId="192AC13E600D4871B93AFE348A99EB60">
    <w:name w:val="192AC13E600D4871B93AFE348A99EB60"/>
    <w:rsid w:val="008B7FB9"/>
  </w:style>
  <w:style w:type="paragraph" w:customStyle="1" w:styleId="55AB2E0F222740B28EEEF5FD467A766A">
    <w:name w:val="55AB2E0F222740B28EEEF5FD467A766A"/>
    <w:rsid w:val="008B7FB9"/>
  </w:style>
  <w:style w:type="paragraph" w:customStyle="1" w:styleId="AF2A7DCF24114C9092C09B8BAF89140E">
    <w:name w:val="AF2A7DCF24114C9092C09B8BAF89140E"/>
    <w:rsid w:val="008B7FB9"/>
  </w:style>
  <w:style w:type="paragraph" w:customStyle="1" w:styleId="59422A348D8B483FB083EBEDED7F7C59">
    <w:name w:val="59422A348D8B483FB083EBEDED7F7C59"/>
    <w:rsid w:val="008B7FB9"/>
  </w:style>
  <w:style w:type="paragraph" w:customStyle="1" w:styleId="D6AC951047ED4E558F0655120479D4AD">
    <w:name w:val="D6AC951047ED4E558F0655120479D4AD"/>
    <w:rsid w:val="008B7FB9"/>
  </w:style>
  <w:style w:type="paragraph" w:customStyle="1" w:styleId="5B6D86F45CFE436BBD54D0B623A9A250">
    <w:name w:val="5B6D86F45CFE436BBD54D0B623A9A250"/>
    <w:rsid w:val="008B7FB9"/>
  </w:style>
  <w:style w:type="paragraph" w:customStyle="1" w:styleId="A9D43590994B4DBD9B723E8CA2B82268">
    <w:name w:val="A9D43590994B4DBD9B723E8CA2B82268"/>
    <w:rsid w:val="008B7FB9"/>
  </w:style>
  <w:style w:type="paragraph" w:customStyle="1" w:styleId="5D8978389861499CA625BF04E93D421A">
    <w:name w:val="5D8978389861499CA625BF04E93D421A"/>
    <w:rsid w:val="008B7FB9"/>
  </w:style>
  <w:style w:type="paragraph" w:customStyle="1" w:styleId="6DB66C1310604F638ED10C0E5582B928">
    <w:name w:val="6DB66C1310604F638ED10C0E5582B928"/>
    <w:rsid w:val="00137B91"/>
  </w:style>
  <w:style w:type="paragraph" w:customStyle="1" w:styleId="860454FB0AD74ADAB73D3ED4FB55CDF1">
    <w:name w:val="860454FB0AD74ADAB73D3ED4FB55CDF1"/>
    <w:rsid w:val="00137B91"/>
  </w:style>
  <w:style w:type="paragraph" w:customStyle="1" w:styleId="C38DF172DBD24801ADE6F31092711341">
    <w:name w:val="C38DF172DBD24801ADE6F31092711341"/>
    <w:rsid w:val="00137B91"/>
  </w:style>
  <w:style w:type="paragraph" w:customStyle="1" w:styleId="C29F3EC868A54676ACB39F5E100B2A4C">
    <w:name w:val="C29F3EC868A54676ACB39F5E100B2A4C"/>
    <w:rsid w:val="00137B91"/>
  </w:style>
  <w:style w:type="paragraph" w:customStyle="1" w:styleId="8C02E069453649599DBFBC8B5570A4B8">
    <w:name w:val="8C02E069453649599DBFBC8B5570A4B8"/>
    <w:rsid w:val="00137B91"/>
  </w:style>
  <w:style w:type="paragraph" w:customStyle="1" w:styleId="607E3BDBAAC0457CA99FBAF37D046501">
    <w:name w:val="607E3BDBAAC0457CA99FBAF37D046501"/>
    <w:rsid w:val="00137B91"/>
  </w:style>
  <w:style w:type="paragraph" w:customStyle="1" w:styleId="4321A643A0594405957AFB898BDCB96C">
    <w:name w:val="4321A643A0594405957AFB898BDCB96C"/>
    <w:rsid w:val="00137B91"/>
  </w:style>
  <w:style w:type="paragraph" w:customStyle="1" w:styleId="7F5FA2A009414649A5825D3910B1532A">
    <w:name w:val="7F5FA2A009414649A5825D3910B1532A"/>
    <w:rsid w:val="00137B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2020-04-30T05:41:00Z</dcterms:created>
  <dcterms:modified xsi:type="dcterms:W3CDTF">2020-05-27T16:42:00Z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SIP_Label_17cb76b2-10b8-4fe1-93d4-2202842406cd_Enabled">
    <vt:lpwstr>True</vt:lpwstr>
  </property>
  <property fmtid="{D5CDD505-2E9C-101B-9397-08002B2CF9AE}" pid="4" name="MSIP_Label_17cb76b2-10b8-4fe1-93d4-2202842406cd_SiteId">
    <vt:lpwstr>945c199a-83a2-4e80-9f8c-5a91be5752dd</vt:lpwstr>
  </property>
  <property fmtid="{D5CDD505-2E9C-101B-9397-08002B2CF9AE}" pid="5" name="MSIP_Label_17cb76b2-10b8-4fe1-93d4-2202842406cd_Owner">
    <vt:lpwstr>Divyansh_Methi@Dell.com</vt:lpwstr>
  </property>
  <property fmtid="{D5CDD505-2E9C-101B-9397-08002B2CF9AE}" pid="6" name="MSIP_Label_17cb76b2-10b8-4fe1-93d4-2202842406cd_SetDate">
    <vt:lpwstr>2020-04-30T06:01:35.6992431Z</vt:lpwstr>
  </property>
  <property fmtid="{D5CDD505-2E9C-101B-9397-08002B2CF9AE}" pid="7" name="MSIP_Label_17cb76b2-10b8-4fe1-93d4-2202842406cd_Name">
    <vt:lpwstr>External Public</vt:lpwstr>
  </property>
  <property fmtid="{D5CDD505-2E9C-101B-9397-08002B2CF9AE}" pid="8" name="MSIP_Label_17cb76b2-10b8-4fe1-93d4-2202842406cd_Application">
    <vt:lpwstr>Microsoft Azure Information Protection</vt:lpwstr>
  </property>
  <property fmtid="{D5CDD505-2E9C-101B-9397-08002B2CF9AE}" pid="9" name="MSIP_Label_17cb76b2-10b8-4fe1-93d4-2202842406cd_ActionId">
    <vt:lpwstr>375ce63f-fa22-4b39-9061-97012ac5b964</vt:lpwstr>
  </property>
  <property fmtid="{D5CDD505-2E9C-101B-9397-08002B2CF9AE}" pid="10" name="MSIP_Label_17cb76b2-10b8-4fe1-93d4-2202842406cd_Extended_MSFT_Method">
    <vt:lpwstr>Manual</vt:lpwstr>
  </property>
  <property fmtid="{D5CDD505-2E9C-101B-9397-08002B2CF9AE}" pid="11" name="aiplabel">
    <vt:lpwstr>External Public</vt:lpwstr>
  </property>
</Properties>
</file>